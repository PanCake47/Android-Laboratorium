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3857D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49"/>
        <w:gridCol w:w="4507"/>
        <w:gridCol w:w="2416"/>
      </w:tblGrid>
      <w:tr w:rsidR="00747E1E" w:rsidRPr="00314197" w14:paraId="69E28D14" w14:textId="77777777" w:rsidTr="00455652"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1EB4C0B6" w14:textId="77777777" w:rsidR="00747E1E" w:rsidRPr="00314197" w:rsidRDefault="00747E1E" w:rsidP="00D711AA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9509C1B" wp14:editId="50115DD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155178</wp:posOffset>
                  </wp:positionV>
                  <wp:extent cx="843676" cy="1304925"/>
                  <wp:effectExtent l="0" t="0" r="0" b="0"/>
                  <wp:wrapSquare wrapText="bothSides"/>
                  <wp:docPr id="15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Obraz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78"/>
                          <a:stretch/>
                        </pic:blipFill>
                        <pic:spPr>
                          <a:xfrm>
                            <a:off x="0" y="0"/>
                            <a:ext cx="84367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1751D7B8" w14:textId="77777777" w:rsidR="00747E1E" w:rsidRDefault="00747E1E" w:rsidP="00D711AA">
            <w:pPr>
              <w:rPr>
                <w:noProof/>
              </w:rPr>
            </w:pPr>
          </w:p>
          <w:p w14:paraId="39CD59E7" w14:textId="77777777" w:rsidR="00747E1E" w:rsidRPr="00314197" w:rsidRDefault="00747E1E" w:rsidP="00D711AA">
            <w:r>
              <w:rPr>
                <w:noProof/>
              </w:rPr>
              <w:drawing>
                <wp:inline distT="0" distB="0" distL="0" distR="0" wp14:anchorId="0CF659DD" wp14:editId="61E22CD4">
                  <wp:extent cx="2725271" cy="1200081"/>
                  <wp:effectExtent l="0" t="0" r="0" b="635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93" b="28572"/>
                          <a:stretch/>
                        </pic:blipFill>
                        <pic:spPr bwMode="auto">
                          <a:xfrm>
                            <a:off x="0" y="0"/>
                            <a:ext cx="2734323" cy="120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</w:tcPr>
          <w:p w14:paraId="15FEC544" w14:textId="77777777" w:rsidR="00747E1E" w:rsidRPr="00314197" w:rsidRDefault="00747E1E" w:rsidP="00D711AA">
            <w:r w:rsidRPr="00314197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CDEAE09" wp14:editId="45C7741F">
                  <wp:simplePos x="0" y="0"/>
                  <wp:positionH relativeFrom="column">
                    <wp:posOffset>442446</wp:posOffset>
                  </wp:positionH>
                  <wp:positionV relativeFrom="paragraph">
                    <wp:posOffset>364490</wp:posOffset>
                  </wp:positionV>
                  <wp:extent cx="1085850" cy="940946"/>
                  <wp:effectExtent l="0" t="0" r="0" b="0"/>
                  <wp:wrapSquare wrapText="bothSides"/>
                  <wp:docPr id="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braz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4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47E1E" w:rsidRPr="00314197" w14:paraId="6635771C" w14:textId="77777777" w:rsidTr="00455652"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4B2E21" w14:textId="77777777" w:rsidR="00747E1E" w:rsidRPr="00314197" w:rsidRDefault="00747E1E" w:rsidP="00D711AA"/>
        </w:tc>
      </w:tr>
    </w:tbl>
    <w:p w14:paraId="66368E4D" w14:textId="235B3955" w:rsidR="00455652" w:rsidRDefault="00455652" w:rsidP="00455652">
      <w:r>
        <w:t xml:space="preserve">Imię i nazwisko: </w:t>
      </w:r>
      <w:r w:rsidR="007110F2">
        <w:t>Jakub Olszewski 287196</w:t>
      </w:r>
      <w:bookmarkStart w:id="0" w:name="_GoBack"/>
      <w:bookmarkEnd w:id="0"/>
    </w:p>
    <w:p w14:paraId="2C27662F" w14:textId="77777777" w:rsidR="00747E1E" w:rsidRDefault="00747E1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12"/>
        <w:gridCol w:w="6650"/>
      </w:tblGrid>
      <w:tr w:rsidR="00B80D36" w14:paraId="3CC197BF" w14:textId="77777777" w:rsidTr="00D711AA">
        <w:tc>
          <w:tcPr>
            <w:tcW w:w="10456" w:type="dxa"/>
            <w:gridSpan w:val="2"/>
          </w:tcPr>
          <w:p w14:paraId="7E87D9F5" w14:textId="72520832" w:rsidR="00B80D36" w:rsidRDefault="00B80D36" w:rsidP="00B80D36">
            <w:pPr>
              <w:pStyle w:val="Nagwek1"/>
              <w:outlineLvl w:val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FBEB5D6" wp14:editId="22528DCA">
                  <wp:simplePos x="0" y="0"/>
                  <wp:positionH relativeFrom="column">
                    <wp:posOffset>393961</wp:posOffset>
                  </wp:positionH>
                  <wp:positionV relativeFrom="paragraph">
                    <wp:posOffset>80010</wp:posOffset>
                  </wp:positionV>
                  <wp:extent cx="709295" cy="412115"/>
                  <wp:effectExtent l="0" t="0" r="0" b="6985"/>
                  <wp:wrapSquare wrapText="bothSides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394"/>
                          <a:stretch/>
                        </pic:blipFill>
                        <pic:spPr bwMode="auto">
                          <a:xfrm rot="10800000" flipH="1" flipV="1">
                            <a:off x="0" y="0"/>
                            <a:ext cx="70929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Android </w:t>
            </w:r>
            <w:r w:rsidR="001E1E5C">
              <w:t xml:space="preserve">- Laboratorium nr </w:t>
            </w:r>
            <w:r w:rsidR="003737CA">
              <w:t>5</w:t>
            </w:r>
          </w:p>
        </w:tc>
      </w:tr>
      <w:tr w:rsidR="00B80D36" w14:paraId="315C09C1" w14:textId="77777777" w:rsidTr="00B80D36">
        <w:tc>
          <w:tcPr>
            <w:tcW w:w="2547" w:type="dxa"/>
          </w:tcPr>
          <w:p w14:paraId="69E74B15" w14:textId="77777777" w:rsidR="00B80D36" w:rsidRDefault="00B80D36" w:rsidP="00B80D36">
            <w:pPr>
              <w:pStyle w:val="Nagwek3"/>
              <w:outlineLvl w:val="2"/>
            </w:pPr>
            <w:r>
              <w:t>Cel ćwiczenia:</w:t>
            </w:r>
          </w:p>
        </w:tc>
        <w:tc>
          <w:tcPr>
            <w:tcW w:w="7909" w:type="dxa"/>
          </w:tcPr>
          <w:p w14:paraId="69385685" w14:textId="2A55C8B6" w:rsidR="00B80D36" w:rsidRDefault="007B65CC">
            <w:pPr>
              <w:spacing w:after="160" w:line="259" w:lineRule="auto"/>
              <w:jc w:val="left"/>
            </w:pPr>
            <w:r>
              <w:t>Zmiana UI</w:t>
            </w:r>
          </w:p>
        </w:tc>
      </w:tr>
      <w:tr w:rsidR="00B80D36" w:rsidRPr="00FA69EF" w14:paraId="0E6F938C" w14:textId="77777777" w:rsidTr="00B80D36">
        <w:tc>
          <w:tcPr>
            <w:tcW w:w="2547" w:type="dxa"/>
          </w:tcPr>
          <w:p w14:paraId="32EEF7FF" w14:textId="77777777" w:rsidR="00B80D36" w:rsidRDefault="00B80D36" w:rsidP="00B80D36">
            <w:pPr>
              <w:pStyle w:val="Nagwek3"/>
              <w:outlineLvl w:val="2"/>
            </w:pPr>
            <w:r>
              <w:t xml:space="preserve">Zagadnienia </w:t>
            </w:r>
            <w:r>
              <w:br/>
              <w:t>do samodzielnego przygotowania:</w:t>
            </w:r>
          </w:p>
        </w:tc>
        <w:tc>
          <w:tcPr>
            <w:tcW w:w="7909" w:type="dxa"/>
          </w:tcPr>
          <w:p w14:paraId="430FA41D" w14:textId="4DBD7C4A" w:rsidR="001E1E5C" w:rsidRDefault="009749AE">
            <w:pPr>
              <w:spacing w:after="160" w:line="259" w:lineRule="auto"/>
              <w:jc w:val="left"/>
            </w:pPr>
            <w:r>
              <w:t>- podstawy obsługi IDE Android Studio</w:t>
            </w:r>
          </w:p>
          <w:p w14:paraId="748D82B3" w14:textId="77777777" w:rsidR="001E1E5C" w:rsidRDefault="001E1E5C">
            <w:pPr>
              <w:spacing w:after="160" w:line="259" w:lineRule="auto"/>
              <w:jc w:val="left"/>
            </w:pPr>
            <w:r>
              <w:t>- odświeżenie omówionych zagadnień na wykładzie</w:t>
            </w:r>
          </w:p>
          <w:p w14:paraId="3C895FB3" w14:textId="77777777" w:rsidR="00BF7FF1" w:rsidRDefault="009749AE">
            <w:pPr>
              <w:spacing w:after="160" w:line="259" w:lineRule="auto"/>
              <w:jc w:val="left"/>
              <w:rPr>
                <w:lang w:val="en-GB"/>
              </w:rPr>
            </w:pPr>
            <w:r w:rsidRPr="004D6AD8">
              <w:rPr>
                <w:lang w:val="en-GB"/>
              </w:rPr>
              <w:t xml:space="preserve">- </w:t>
            </w:r>
            <w:r w:rsidR="00BF7FF1" w:rsidRPr="004D6AD8">
              <w:rPr>
                <w:lang w:val="en-GB"/>
              </w:rPr>
              <w:t xml:space="preserve">Button, </w:t>
            </w:r>
            <w:proofErr w:type="spellStart"/>
            <w:r w:rsidR="00BF7FF1" w:rsidRPr="004D6AD8">
              <w:rPr>
                <w:lang w:val="en-GB"/>
              </w:rPr>
              <w:t>Image</w:t>
            </w:r>
            <w:r w:rsidR="004D6AD8" w:rsidRPr="004D6AD8">
              <w:rPr>
                <w:lang w:val="en-GB"/>
              </w:rPr>
              <w:t>View</w:t>
            </w:r>
            <w:proofErr w:type="spellEnd"/>
            <w:r w:rsidR="00BF7FF1" w:rsidRPr="004D6AD8">
              <w:rPr>
                <w:lang w:val="en-GB"/>
              </w:rPr>
              <w:t xml:space="preserve">, </w:t>
            </w:r>
            <w:proofErr w:type="spellStart"/>
            <w:r w:rsidR="004D6AD8" w:rsidRPr="004D6AD8">
              <w:rPr>
                <w:lang w:val="en-GB"/>
              </w:rPr>
              <w:t>TextView</w:t>
            </w:r>
            <w:proofErr w:type="spellEnd"/>
            <w:r w:rsidR="004D6AD8" w:rsidRPr="004D6AD8">
              <w:rPr>
                <w:lang w:val="en-GB"/>
              </w:rPr>
              <w:t>, Toast</w:t>
            </w:r>
            <w:r w:rsidR="007B65CC">
              <w:rPr>
                <w:lang w:val="en-GB"/>
              </w:rPr>
              <w:t>, Theme, Style, Material Design Components</w:t>
            </w:r>
          </w:p>
          <w:p w14:paraId="4A17CF11" w14:textId="1AA0C243" w:rsidR="00FA69EF" w:rsidRPr="00FA69EF" w:rsidRDefault="00FA69EF">
            <w:pPr>
              <w:spacing w:after="160" w:line="259" w:lineRule="auto"/>
              <w:jc w:val="left"/>
            </w:pPr>
            <w:r w:rsidRPr="00FA69EF">
              <w:t>- zapoznanie się z obliczeniami B</w:t>
            </w:r>
            <w:r>
              <w:t>MI oraz PPK</w:t>
            </w:r>
          </w:p>
        </w:tc>
      </w:tr>
    </w:tbl>
    <w:p w14:paraId="697C2990" w14:textId="2AC39E1F" w:rsidR="00B80D36" w:rsidRDefault="00B80D36">
      <w:pPr>
        <w:spacing w:after="160" w:line="259" w:lineRule="auto"/>
        <w:jc w:val="left"/>
      </w:pPr>
    </w:p>
    <w:p w14:paraId="098B5C6C" w14:textId="77777777" w:rsidR="00455652" w:rsidRDefault="00455652" w:rsidP="00455652">
      <w:pPr>
        <w:spacing w:after="160" w:line="259" w:lineRule="auto"/>
        <w:jc w:val="left"/>
      </w:pPr>
      <w:r>
        <w:t xml:space="preserve">Link do </w:t>
      </w:r>
      <w:proofErr w:type="spellStart"/>
      <w:r>
        <w:t>githuba</w:t>
      </w:r>
      <w:proofErr w:type="spellEnd"/>
      <w:r>
        <w:t>:</w:t>
      </w:r>
    </w:p>
    <w:p w14:paraId="42655B39" w14:textId="77777777" w:rsidR="00455652" w:rsidRDefault="00455652" w:rsidP="00455652">
      <w:pPr>
        <w:spacing w:after="160" w:line="259" w:lineRule="auto"/>
        <w:jc w:val="left"/>
      </w:pPr>
    </w:p>
    <w:p w14:paraId="45697831" w14:textId="77777777" w:rsidR="00455652" w:rsidRDefault="00455652" w:rsidP="00455652">
      <w:pPr>
        <w:spacing w:after="160" w:line="259" w:lineRule="auto"/>
        <w:jc w:val="left"/>
      </w:pPr>
    </w:p>
    <w:p w14:paraId="7A34CB83" w14:textId="77777777" w:rsidR="00455652" w:rsidRDefault="00455652" w:rsidP="00455652">
      <w:pPr>
        <w:spacing w:after="160" w:line="259" w:lineRule="auto"/>
        <w:jc w:val="left"/>
      </w:pPr>
      <w:r>
        <w:t xml:space="preserve">Kluczowe fragmenty kodów (zrzuty): </w:t>
      </w:r>
    </w:p>
    <w:p w14:paraId="56704704" w14:textId="77777777" w:rsidR="00455652" w:rsidRDefault="00455652" w:rsidP="00455652">
      <w:pPr>
        <w:spacing w:after="160" w:line="259" w:lineRule="auto"/>
        <w:jc w:val="left"/>
      </w:pPr>
    </w:p>
    <w:p w14:paraId="2C6149FC" w14:textId="77777777" w:rsidR="00455652" w:rsidRDefault="00455652" w:rsidP="00455652">
      <w:pPr>
        <w:spacing w:after="160" w:line="259" w:lineRule="auto"/>
        <w:jc w:val="left"/>
      </w:pPr>
    </w:p>
    <w:p w14:paraId="2B6000BF" w14:textId="77777777" w:rsidR="00455652" w:rsidRDefault="00455652" w:rsidP="00455652">
      <w:pPr>
        <w:spacing w:after="160" w:line="259" w:lineRule="auto"/>
        <w:jc w:val="left"/>
      </w:pPr>
    </w:p>
    <w:p w14:paraId="1D095BB5" w14:textId="77777777" w:rsidR="00455652" w:rsidRDefault="00455652" w:rsidP="00455652">
      <w:pPr>
        <w:spacing w:after="160" w:line="259" w:lineRule="auto"/>
        <w:jc w:val="left"/>
      </w:pPr>
      <w:r>
        <w:t xml:space="preserve">Przykładowe zrzuty ekranu z aplikacji: </w:t>
      </w:r>
    </w:p>
    <w:p w14:paraId="0B0FEAB3" w14:textId="77777777" w:rsidR="00455652" w:rsidRDefault="00455652" w:rsidP="00455652">
      <w:pPr>
        <w:spacing w:after="160" w:line="259" w:lineRule="auto"/>
      </w:pPr>
    </w:p>
    <w:p w14:paraId="6A906B96" w14:textId="05D762C5" w:rsidR="009B3EEC" w:rsidRPr="007B65CC" w:rsidRDefault="009B3EEC" w:rsidP="00BF7FF1">
      <w:pPr>
        <w:spacing w:after="160" w:line="259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eastAsia="pl-PL"/>
        </w:rPr>
      </w:pPr>
    </w:p>
    <w:sectPr w:rsidR="009B3EEC" w:rsidRPr="007B65CC" w:rsidSect="00BA553F">
      <w:headerReference w:type="default" r:id="rId12"/>
      <w:foot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3356F" w14:textId="77777777" w:rsidR="00965432" w:rsidRDefault="00965432" w:rsidP="00747E1E">
      <w:pPr>
        <w:spacing w:line="240" w:lineRule="auto"/>
      </w:pPr>
      <w:r>
        <w:separator/>
      </w:r>
    </w:p>
  </w:endnote>
  <w:endnote w:type="continuationSeparator" w:id="0">
    <w:p w14:paraId="19531D11" w14:textId="77777777" w:rsidR="00965432" w:rsidRDefault="00965432" w:rsidP="00747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nivers Condensed">
    <w:altName w:val="Univers Condensed"/>
    <w:charset w:val="00"/>
    <w:family w:val="swiss"/>
    <w:pitch w:val="variable"/>
    <w:sig w:usb0="80000287" w:usb1="00000000" w:usb2="00000000" w:usb3="00000000" w:csb0="0000000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0571A" w14:textId="77777777" w:rsidR="00D711AA" w:rsidRDefault="00D711AA">
    <w:pPr>
      <w:pStyle w:val="Stopka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328E7E" wp14:editId="00917DAD">
          <wp:simplePos x="0" y="0"/>
          <wp:positionH relativeFrom="margin">
            <wp:align>right</wp:align>
          </wp:positionH>
          <wp:positionV relativeFrom="paragraph">
            <wp:posOffset>-142505</wp:posOffset>
          </wp:positionV>
          <wp:extent cx="709295" cy="619125"/>
          <wp:effectExtent l="0" t="0" r="0" b="9525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70929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88EF9BC" wp14:editId="500FA1B9">
          <wp:simplePos x="0" y="0"/>
          <wp:positionH relativeFrom="margin">
            <wp:align>left</wp:align>
          </wp:positionH>
          <wp:positionV relativeFrom="paragraph">
            <wp:posOffset>-103918</wp:posOffset>
          </wp:positionV>
          <wp:extent cx="1173480" cy="573405"/>
          <wp:effectExtent l="0" t="0" r="0" b="0"/>
          <wp:wrapSquare wrapText="bothSides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33" b="26694"/>
                  <a:stretch/>
                </pic:blipFill>
                <pic:spPr bwMode="auto">
                  <a:xfrm>
                    <a:off x="0" y="0"/>
                    <a:ext cx="1173480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sdt>
      <w:sdtPr>
        <w:id w:val="147710259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D546B1" w14:textId="77777777" w:rsidR="00965432" w:rsidRDefault="00965432" w:rsidP="00747E1E">
      <w:pPr>
        <w:spacing w:line="240" w:lineRule="auto"/>
      </w:pPr>
      <w:r>
        <w:separator/>
      </w:r>
    </w:p>
  </w:footnote>
  <w:footnote w:type="continuationSeparator" w:id="0">
    <w:p w14:paraId="1B49A934" w14:textId="77777777" w:rsidR="00965432" w:rsidRDefault="00965432" w:rsidP="00747E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37DB4" w14:textId="77777777" w:rsidR="00D711AA" w:rsidRPr="00EA40B4" w:rsidRDefault="00D711AA">
    <w:pPr>
      <w:pStyle w:val="Nagwek"/>
      <w:rPr>
        <w:iCs/>
        <w:sz w:val="16"/>
        <w:szCs w:val="16"/>
      </w:rPr>
    </w:pPr>
    <w:r w:rsidRPr="00EA40B4">
      <w:rPr>
        <w:iCs/>
        <w:sz w:val="16"/>
        <w:szCs w:val="16"/>
      </w:rPr>
      <w:t>Android 2022/2023                                                                                                                                                                                 © TFT </w:t>
    </w:r>
    <w:proofErr w:type="spellStart"/>
    <w:r w:rsidRPr="00EA40B4">
      <w:rPr>
        <w:iCs/>
        <w:sz w:val="16"/>
        <w:szCs w:val="16"/>
      </w:rPr>
      <w:t>WEFiM</w:t>
    </w:r>
    <w:proofErr w:type="spellEnd"/>
    <w:r w:rsidRPr="00EA40B4">
      <w:rPr>
        <w:iCs/>
        <w:sz w:val="16"/>
        <w:szCs w:val="16"/>
      </w:rPr>
      <w:t> 2022-2023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82FCB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hab. inż. Michał Mazur, prof. uczelni</w:t>
    </w:r>
  </w:p>
  <w:p w14:paraId="17BE657A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Laura Jasińska</w:t>
    </w:r>
  </w:p>
  <w:p w14:paraId="7E47ADEB" w14:textId="77777777" w:rsidR="00D711AA" w:rsidRPr="00EA40B4" w:rsidRDefault="00D711AA">
    <w:pPr>
      <w:pStyle w:val="Nagwek"/>
      <w:rPr>
        <w:sz w:val="18"/>
        <w:szCs w:val="18"/>
      </w:rPr>
    </w:pPr>
    <w:r w:rsidRPr="00EA40B4">
      <w:rPr>
        <w:sz w:val="18"/>
        <w:szCs w:val="18"/>
      </w:rPr>
      <w:t>dr inż. Milena Kiliszkiewicz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6360"/>
    <w:multiLevelType w:val="hybridMultilevel"/>
    <w:tmpl w:val="276CB5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7591E"/>
    <w:multiLevelType w:val="multilevel"/>
    <w:tmpl w:val="70DC0E8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24" w:hanging="1440"/>
      </w:pPr>
      <w:rPr>
        <w:rFonts w:hint="default"/>
      </w:rPr>
    </w:lvl>
  </w:abstractNum>
  <w:abstractNum w:abstractNumId="2" w15:restartNumberingAfterBreak="0">
    <w:nsid w:val="5375723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C4DF7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037B4"/>
    <w:multiLevelType w:val="hybridMultilevel"/>
    <w:tmpl w:val="71F08F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533C40"/>
    <w:multiLevelType w:val="hybridMultilevel"/>
    <w:tmpl w:val="4348B662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70635C5D"/>
    <w:multiLevelType w:val="hybridMultilevel"/>
    <w:tmpl w:val="0F56AA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KxNDWyNDOyNDU1tTBW0lEKTi0uzszPAykwrgUAY+r6iiwAAAA="/>
  </w:docVars>
  <w:rsids>
    <w:rsidRoot w:val="001E1E5C"/>
    <w:rsid w:val="00010709"/>
    <w:rsid w:val="00052769"/>
    <w:rsid w:val="00063993"/>
    <w:rsid w:val="00075AC0"/>
    <w:rsid w:val="00083D74"/>
    <w:rsid w:val="000A786F"/>
    <w:rsid w:val="000D7D32"/>
    <w:rsid w:val="000E00C9"/>
    <w:rsid w:val="001044F2"/>
    <w:rsid w:val="00133DA5"/>
    <w:rsid w:val="00147034"/>
    <w:rsid w:val="001A6105"/>
    <w:rsid w:val="001D620E"/>
    <w:rsid w:val="001E1E5C"/>
    <w:rsid w:val="002030B6"/>
    <w:rsid w:val="00205234"/>
    <w:rsid w:val="00234F68"/>
    <w:rsid w:val="00256329"/>
    <w:rsid w:val="00275329"/>
    <w:rsid w:val="0028590A"/>
    <w:rsid w:val="00294A61"/>
    <w:rsid w:val="002B38FC"/>
    <w:rsid w:val="002C6670"/>
    <w:rsid w:val="002C7281"/>
    <w:rsid w:val="002D584D"/>
    <w:rsid w:val="0030484D"/>
    <w:rsid w:val="00304F6D"/>
    <w:rsid w:val="003148FA"/>
    <w:rsid w:val="0035260F"/>
    <w:rsid w:val="00354859"/>
    <w:rsid w:val="003737CA"/>
    <w:rsid w:val="0038769D"/>
    <w:rsid w:val="003F0BE2"/>
    <w:rsid w:val="0040493F"/>
    <w:rsid w:val="00455652"/>
    <w:rsid w:val="00456A4C"/>
    <w:rsid w:val="004C6E38"/>
    <w:rsid w:val="004D4331"/>
    <w:rsid w:val="004D6AD8"/>
    <w:rsid w:val="004E5AEB"/>
    <w:rsid w:val="0054216C"/>
    <w:rsid w:val="0056333A"/>
    <w:rsid w:val="005A5A8A"/>
    <w:rsid w:val="005B4DC4"/>
    <w:rsid w:val="005F642D"/>
    <w:rsid w:val="00611FFF"/>
    <w:rsid w:val="006C5897"/>
    <w:rsid w:val="006F542B"/>
    <w:rsid w:val="0070209D"/>
    <w:rsid w:val="007110F2"/>
    <w:rsid w:val="0071324F"/>
    <w:rsid w:val="00726AF9"/>
    <w:rsid w:val="00747E1E"/>
    <w:rsid w:val="00750785"/>
    <w:rsid w:val="007B65CC"/>
    <w:rsid w:val="00854E5F"/>
    <w:rsid w:val="008C24AF"/>
    <w:rsid w:val="00906AAE"/>
    <w:rsid w:val="00965432"/>
    <w:rsid w:val="009749AE"/>
    <w:rsid w:val="00984269"/>
    <w:rsid w:val="009A4B9B"/>
    <w:rsid w:val="009B32DF"/>
    <w:rsid w:val="009B3EEC"/>
    <w:rsid w:val="009E78F9"/>
    <w:rsid w:val="00A122E7"/>
    <w:rsid w:val="00A70C0E"/>
    <w:rsid w:val="00AC45EB"/>
    <w:rsid w:val="00B62E90"/>
    <w:rsid w:val="00B80D36"/>
    <w:rsid w:val="00BA553F"/>
    <w:rsid w:val="00BD13CA"/>
    <w:rsid w:val="00BF7FF1"/>
    <w:rsid w:val="00C822AD"/>
    <w:rsid w:val="00C83F49"/>
    <w:rsid w:val="00C914BF"/>
    <w:rsid w:val="00C9646D"/>
    <w:rsid w:val="00CC0083"/>
    <w:rsid w:val="00CD6229"/>
    <w:rsid w:val="00CE7912"/>
    <w:rsid w:val="00D10C2E"/>
    <w:rsid w:val="00D27447"/>
    <w:rsid w:val="00D4251D"/>
    <w:rsid w:val="00D54767"/>
    <w:rsid w:val="00D711AA"/>
    <w:rsid w:val="00D96F6E"/>
    <w:rsid w:val="00DA2189"/>
    <w:rsid w:val="00DF1560"/>
    <w:rsid w:val="00DF17D6"/>
    <w:rsid w:val="00E0659F"/>
    <w:rsid w:val="00E41AE0"/>
    <w:rsid w:val="00E45815"/>
    <w:rsid w:val="00E91A2C"/>
    <w:rsid w:val="00E9296A"/>
    <w:rsid w:val="00EA40B4"/>
    <w:rsid w:val="00EB3F82"/>
    <w:rsid w:val="00EF0748"/>
    <w:rsid w:val="00EF261C"/>
    <w:rsid w:val="00F539E7"/>
    <w:rsid w:val="00F6461D"/>
    <w:rsid w:val="00F679F5"/>
    <w:rsid w:val="00F76807"/>
    <w:rsid w:val="00F928C3"/>
    <w:rsid w:val="00FA69EF"/>
    <w:rsid w:val="00F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60E443"/>
  <w15:chartTrackingRefBased/>
  <w15:docId w15:val="{07BCD9D8-5D04-422A-91B9-1BBD7D49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80D36"/>
    <w:pPr>
      <w:spacing w:after="0" w:line="360" w:lineRule="auto"/>
      <w:jc w:val="both"/>
    </w:pPr>
    <w:rPr>
      <w:rFonts w:ascii="Univers Condensed" w:hAnsi="Univers Condensed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80D36"/>
    <w:pPr>
      <w:keepNext/>
      <w:keepLines/>
      <w:spacing w:before="240"/>
      <w:jc w:val="center"/>
      <w:outlineLvl w:val="0"/>
    </w:pPr>
    <w:rPr>
      <w:rFonts w:ascii="Bahnschrift" w:eastAsiaTheme="majorEastAsia" w:hAnsi="Bahnschrift" w:cstheme="majorBidi"/>
      <w:b/>
      <w:color w:val="3DDC84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D36"/>
    <w:pPr>
      <w:keepNext/>
      <w:keepLines/>
      <w:spacing w:before="40"/>
      <w:outlineLvl w:val="1"/>
    </w:pPr>
    <w:rPr>
      <w:rFonts w:ascii="Bahnschrift" w:eastAsiaTheme="majorEastAsia" w:hAnsi="Bahnschrift" w:cstheme="majorBidi"/>
      <w:color w:val="3DDC84"/>
      <w:sz w:val="3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D36"/>
    <w:pPr>
      <w:keepNext/>
      <w:keepLines/>
      <w:spacing w:before="40"/>
      <w:outlineLvl w:val="2"/>
    </w:pPr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0D36"/>
    <w:pPr>
      <w:keepNext/>
      <w:keepLines/>
      <w:spacing w:before="40"/>
      <w:outlineLvl w:val="3"/>
    </w:pPr>
    <w:rPr>
      <w:rFonts w:ascii="Bahnschrift" w:eastAsiaTheme="majorEastAsia" w:hAnsi="Bahnschrift" w:cstheme="majorBidi"/>
      <w:i/>
      <w:iCs/>
      <w:color w:val="3DDC8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7E1E"/>
  </w:style>
  <w:style w:type="paragraph" w:styleId="Stopka">
    <w:name w:val="footer"/>
    <w:basedOn w:val="Normalny"/>
    <w:link w:val="StopkaZnak"/>
    <w:uiPriority w:val="99"/>
    <w:unhideWhenUsed/>
    <w:rsid w:val="00747E1E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7E1E"/>
  </w:style>
  <w:style w:type="table" w:styleId="Tabela-Siatka">
    <w:name w:val="Table Grid"/>
    <w:basedOn w:val="Standardowy"/>
    <w:uiPriority w:val="59"/>
    <w:rsid w:val="0074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B80D36"/>
    <w:rPr>
      <w:rFonts w:ascii="Bahnschrift" w:eastAsiaTheme="majorEastAsia" w:hAnsi="Bahnschrift" w:cstheme="majorBidi"/>
      <w:b/>
      <w:color w:val="3DDC84"/>
      <w:sz w:val="40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80D36"/>
    <w:rPr>
      <w:rFonts w:ascii="Bahnschrift" w:eastAsiaTheme="majorEastAsia" w:hAnsi="Bahnschrift" w:cstheme="majorBidi"/>
      <w:color w:val="3DDC84"/>
      <w:sz w:val="32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D36"/>
    <w:rPr>
      <w:rFonts w:ascii="Bahnschrift" w:eastAsiaTheme="majorEastAsia" w:hAnsi="Bahnschrift" w:cstheme="majorBidi"/>
      <w:color w:val="767171" w:themeColor="background2" w:themeShade="80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B80D36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0D36"/>
    <w:rPr>
      <w:rFonts w:ascii="Univers Condensed" w:eastAsiaTheme="majorEastAsia" w:hAnsi="Univers Condensed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0D36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80D36"/>
    <w:rPr>
      <w:rFonts w:ascii="Univers Condensed" w:eastAsiaTheme="minorEastAsia" w:hAnsi="Univers Condensed"/>
      <w:color w:val="5A5A5A" w:themeColor="text1" w:themeTint="A5"/>
      <w:spacing w:val="15"/>
    </w:rPr>
  </w:style>
  <w:style w:type="character" w:styleId="Wyrnienieintensywne">
    <w:name w:val="Intense Emphasis"/>
    <w:basedOn w:val="Domylnaczcionkaakapitu"/>
    <w:uiPriority w:val="21"/>
    <w:qFormat/>
    <w:rsid w:val="00B80D36"/>
    <w:rPr>
      <w:i/>
      <w:iCs/>
      <w:color w:val="3DDC84"/>
    </w:rPr>
  </w:style>
  <w:style w:type="paragraph" w:styleId="Bezodstpw">
    <w:name w:val="No Spacing"/>
    <w:uiPriority w:val="1"/>
    <w:qFormat/>
    <w:rsid w:val="00B80D36"/>
    <w:pPr>
      <w:spacing w:after="0" w:line="240" w:lineRule="auto"/>
      <w:jc w:val="both"/>
    </w:pPr>
    <w:rPr>
      <w:rFonts w:ascii="Univers Condensed" w:hAnsi="Univers Condensed" w:cs="Times New Roman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0D36"/>
    <w:rPr>
      <w:rFonts w:ascii="Bahnschrift" w:eastAsiaTheme="majorEastAsia" w:hAnsi="Bahnschrift" w:cstheme="majorBidi"/>
      <w:i/>
      <w:iCs/>
      <w:color w:val="3DDC84"/>
    </w:rPr>
  </w:style>
  <w:style w:type="character" w:styleId="Wyrnieniedelikatne">
    <w:name w:val="Subtle Emphasis"/>
    <w:basedOn w:val="Domylnaczcionkaakapitu"/>
    <w:uiPriority w:val="19"/>
    <w:qFormat/>
    <w:rsid w:val="00B80D36"/>
    <w:rPr>
      <w:rFonts w:ascii="Univers Condensed" w:hAnsi="Univers Condensed"/>
      <w:i/>
      <w:iCs/>
      <w:color w:val="404040" w:themeColor="text1" w:themeTint="BF"/>
    </w:rPr>
  </w:style>
  <w:style w:type="character" w:styleId="Uwydatnienie">
    <w:name w:val="Emphasis"/>
    <w:basedOn w:val="Domylnaczcionkaakapitu"/>
    <w:uiPriority w:val="20"/>
    <w:qFormat/>
    <w:rsid w:val="00B80D36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7281"/>
    <w:pPr>
      <w:framePr w:wrap="around" w:vAnchor="text" w:hAnchor="text" w:y="1"/>
      <w:pBdr>
        <w:top w:val="single" w:sz="4" w:space="1" w:color="3DDC84"/>
        <w:bottom w:val="single" w:sz="4" w:space="1" w:color="3DDC84"/>
      </w:pBdr>
      <w:spacing w:before="360" w:after="360"/>
      <w:ind w:left="864" w:right="864"/>
      <w:jc w:val="center"/>
    </w:pPr>
    <w:rPr>
      <w:i/>
      <w:iCs/>
      <w:color w:val="3DDC8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7281"/>
    <w:rPr>
      <w:rFonts w:ascii="Univers Condensed" w:hAnsi="Univers Condensed" w:cs="Times New Roman"/>
      <w:i/>
      <w:iCs/>
      <w:color w:val="3DDC84"/>
    </w:rPr>
  </w:style>
  <w:style w:type="character" w:styleId="Odwoanieintensywne">
    <w:name w:val="Intense Reference"/>
    <w:basedOn w:val="Domylnaczcionkaakapitu"/>
    <w:uiPriority w:val="32"/>
    <w:qFormat/>
    <w:rsid w:val="002C7281"/>
    <w:rPr>
      <w:b/>
      <w:bCs/>
      <w:smallCaps/>
      <w:color w:val="3DDC84"/>
      <w:spacing w:val="5"/>
    </w:rPr>
  </w:style>
  <w:style w:type="paragraph" w:styleId="Akapitzlist">
    <w:name w:val="List Paragraph"/>
    <w:basedOn w:val="Normalny"/>
    <w:uiPriority w:val="34"/>
    <w:qFormat/>
    <w:rsid w:val="001E1E5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91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91A2C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F539E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39E7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9296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9296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9296A"/>
    <w:rPr>
      <w:rFonts w:ascii="Univers Condensed" w:hAnsi="Univers Condensed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9296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9296A"/>
    <w:rPr>
      <w:rFonts w:ascii="Univers Condensed" w:hAnsi="Univers Condensed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68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6807"/>
    <w:rPr>
      <w:rFonts w:ascii="Segoe UI" w:hAnsi="Segoe UI" w:cs="Segoe UI"/>
      <w:sz w:val="18"/>
      <w:szCs w:val="18"/>
    </w:rPr>
  </w:style>
  <w:style w:type="paragraph" w:styleId="Legenda">
    <w:name w:val="caption"/>
    <w:basedOn w:val="Normalny"/>
    <w:next w:val="Normalny"/>
    <w:uiPriority w:val="35"/>
    <w:unhideWhenUsed/>
    <w:qFormat/>
    <w:rsid w:val="009B32DF"/>
    <w:pPr>
      <w:spacing w:after="200" w:line="240" w:lineRule="auto"/>
      <w:ind w:firstLine="709"/>
    </w:pPr>
    <w:rPr>
      <w:rFonts w:ascii="Times New Roman" w:hAnsi="Times New Roman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Laboratoria%20Android\Szablon_instrukcje_android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3045F-3135-4ADE-B84A-0062A27FD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Szablon_instrukcje_android.dotx</Template>
  <TotalTime>0</TotalTime>
  <Pages>1</Pages>
  <Words>66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Sebastian Grot (278022)</cp:lastModifiedBy>
  <cp:revision>3</cp:revision>
  <dcterms:created xsi:type="dcterms:W3CDTF">2025-02-17T08:07:00Z</dcterms:created>
  <dcterms:modified xsi:type="dcterms:W3CDTF">2026-05-14T09:17:00Z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eae6a818ca12196a1b24d4a42fb15a638d6009ff0a6b5a282dbd4e2265eebf77</vt:lpwstr>
  </property>
</Properties>
</file>