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3857D" w14:textId="77777777" w:rsidR="00747E1E" w:rsidRDefault="00747E1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49"/>
        <w:gridCol w:w="4507"/>
        <w:gridCol w:w="2416"/>
      </w:tblGrid>
      <w:tr w:rsidR="00747E1E" w:rsidRPr="00314197" w14:paraId="69E28D14" w14:textId="77777777" w:rsidTr="00230274"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1EB4C0B6" w14:textId="77777777" w:rsidR="00747E1E" w:rsidRPr="00314197" w:rsidRDefault="00747E1E" w:rsidP="00587129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69509C1B" wp14:editId="565ED374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155178</wp:posOffset>
                  </wp:positionV>
                  <wp:extent cx="843676" cy="1304925"/>
                  <wp:effectExtent l="0" t="0" r="0" b="0"/>
                  <wp:wrapSquare wrapText="bothSides"/>
                  <wp:docPr id="15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Obraz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878"/>
                          <a:stretch/>
                        </pic:blipFill>
                        <pic:spPr>
                          <a:xfrm>
                            <a:off x="0" y="0"/>
                            <a:ext cx="843676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</w:tcPr>
          <w:p w14:paraId="1751D7B8" w14:textId="77777777" w:rsidR="00747E1E" w:rsidRDefault="00747E1E" w:rsidP="00587129">
            <w:pPr>
              <w:rPr>
                <w:noProof/>
              </w:rPr>
            </w:pPr>
          </w:p>
          <w:p w14:paraId="39CD59E7" w14:textId="77777777" w:rsidR="00747E1E" w:rsidRPr="00314197" w:rsidRDefault="00747E1E" w:rsidP="00587129">
            <w:r>
              <w:rPr>
                <w:noProof/>
              </w:rPr>
              <w:drawing>
                <wp:inline distT="0" distB="0" distL="0" distR="0" wp14:anchorId="0CF659DD" wp14:editId="61E22CD4">
                  <wp:extent cx="2725271" cy="1200081"/>
                  <wp:effectExtent l="0" t="0" r="0" b="635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 4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93" b="28572"/>
                          <a:stretch/>
                        </pic:blipFill>
                        <pic:spPr bwMode="auto">
                          <a:xfrm>
                            <a:off x="0" y="0"/>
                            <a:ext cx="2734323" cy="120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15FEC544" w14:textId="77777777" w:rsidR="00747E1E" w:rsidRPr="00314197" w:rsidRDefault="00747E1E" w:rsidP="00587129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CDEAE09" wp14:editId="45C7741F">
                  <wp:simplePos x="0" y="0"/>
                  <wp:positionH relativeFrom="column">
                    <wp:posOffset>442446</wp:posOffset>
                  </wp:positionH>
                  <wp:positionV relativeFrom="paragraph">
                    <wp:posOffset>364490</wp:posOffset>
                  </wp:positionV>
                  <wp:extent cx="1085850" cy="940946"/>
                  <wp:effectExtent l="0" t="0" r="0" b="0"/>
                  <wp:wrapSquare wrapText="bothSides"/>
                  <wp:docPr id="1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raz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4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47E1E" w:rsidRPr="00314197" w14:paraId="6635771C" w14:textId="77777777" w:rsidTr="00230274">
        <w:tc>
          <w:tcPr>
            <w:tcW w:w="90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4B2E21" w14:textId="77777777" w:rsidR="00747E1E" w:rsidRPr="00314197" w:rsidRDefault="00747E1E" w:rsidP="00587129"/>
        </w:tc>
      </w:tr>
    </w:tbl>
    <w:p w14:paraId="2C27662F" w14:textId="17EF8F84" w:rsidR="00747E1E" w:rsidRDefault="00230274">
      <w:r>
        <w:t xml:space="preserve">Imię i nazwisko: </w:t>
      </w:r>
      <w:r w:rsidR="00366465">
        <w:t>Jakub Olszewski 287196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10"/>
        <w:gridCol w:w="6652"/>
      </w:tblGrid>
      <w:tr w:rsidR="00B80D36" w14:paraId="3CC197BF" w14:textId="77777777" w:rsidTr="00996358">
        <w:tc>
          <w:tcPr>
            <w:tcW w:w="10456" w:type="dxa"/>
            <w:gridSpan w:val="2"/>
          </w:tcPr>
          <w:p w14:paraId="7E87D9F5" w14:textId="223495AD" w:rsidR="00B80D36" w:rsidRDefault="00B80D36" w:rsidP="00B80D36">
            <w:pPr>
              <w:pStyle w:val="Nagwek1"/>
              <w:outlineLvl w:val="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FBEB5D6" wp14:editId="22528DCA">
                  <wp:simplePos x="0" y="0"/>
                  <wp:positionH relativeFrom="column">
                    <wp:posOffset>393961</wp:posOffset>
                  </wp:positionH>
                  <wp:positionV relativeFrom="paragraph">
                    <wp:posOffset>80010</wp:posOffset>
                  </wp:positionV>
                  <wp:extent cx="709295" cy="412115"/>
                  <wp:effectExtent l="0" t="0" r="0" b="6985"/>
                  <wp:wrapSquare wrapText="bothSides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394"/>
                          <a:stretch/>
                        </pic:blipFill>
                        <pic:spPr bwMode="auto">
                          <a:xfrm rot="10800000" flipH="1" flipV="1">
                            <a:off x="0" y="0"/>
                            <a:ext cx="70929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 Android </w:t>
            </w:r>
            <w:r w:rsidR="001E1E5C">
              <w:t xml:space="preserve">- Laboratorium nr </w:t>
            </w:r>
            <w:r w:rsidR="005B3997">
              <w:t>3</w:t>
            </w:r>
          </w:p>
        </w:tc>
      </w:tr>
      <w:tr w:rsidR="00B80D36" w14:paraId="315C09C1" w14:textId="77777777" w:rsidTr="00B80D36">
        <w:tc>
          <w:tcPr>
            <w:tcW w:w="2547" w:type="dxa"/>
          </w:tcPr>
          <w:p w14:paraId="69E74B15" w14:textId="77777777" w:rsidR="00B80D36" w:rsidRDefault="00B80D36" w:rsidP="00B80D36">
            <w:pPr>
              <w:pStyle w:val="Nagwek3"/>
              <w:outlineLvl w:val="2"/>
            </w:pPr>
            <w:r>
              <w:t>Cel ćwiczenia:</w:t>
            </w:r>
          </w:p>
        </w:tc>
        <w:tc>
          <w:tcPr>
            <w:tcW w:w="7909" w:type="dxa"/>
          </w:tcPr>
          <w:p w14:paraId="69385685" w14:textId="6D3D4CD4" w:rsidR="00B80D36" w:rsidRDefault="00BF7FF1">
            <w:pPr>
              <w:spacing w:after="160" w:line="259" w:lineRule="auto"/>
              <w:jc w:val="left"/>
            </w:pPr>
            <w:r>
              <w:t>Podstawowe działania na przyciskach</w:t>
            </w:r>
          </w:p>
        </w:tc>
      </w:tr>
      <w:tr w:rsidR="00B80D36" w14:paraId="0E6F938C" w14:textId="77777777" w:rsidTr="00B80D36">
        <w:tc>
          <w:tcPr>
            <w:tcW w:w="2547" w:type="dxa"/>
          </w:tcPr>
          <w:p w14:paraId="32EEF7FF" w14:textId="77777777" w:rsidR="00B80D36" w:rsidRDefault="00B80D36" w:rsidP="00B80D36">
            <w:pPr>
              <w:pStyle w:val="Nagwek3"/>
              <w:outlineLvl w:val="2"/>
            </w:pPr>
            <w:r>
              <w:t xml:space="preserve">Zagadnienia </w:t>
            </w:r>
            <w:r>
              <w:br/>
              <w:t>do samodzielnego przygotowania:</w:t>
            </w:r>
          </w:p>
        </w:tc>
        <w:tc>
          <w:tcPr>
            <w:tcW w:w="7909" w:type="dxa"/>
          </w:tcPr>
          <w:p w14:paraId="430FA41D" w14:textId="4DBD7C4A" w:rsidR="001E1E5C" w:rsidRDefault="009749AE">
            <w:pPr>
              <w:spacing w:after="160" w:line="259" w:lineRule="auto"/>
              <w:jc w:val="left"/>
            </w:pPr>
            <w:r>
              <w:t>- podstawy obsługi IDE Android Studio</w:t>
            </w:r>
          </w:p>
          <w:p w14:paraId="748D82B3" w14:textId="77777777" w:rsidR="001E1E5C" w:rsidRDefault="001E1E5C">
            <w:pPr>
              <w:spacing w:after="160" w:line="259" w:lineRule="auto"/>
              <w:jc w:val="left"/>
            </w:pPr>
            <w:r>
              <w:t>- odświeżenie omówionych zagadnień na wykładzie</w:t>
            </w:r>
          </w:p>
          <w:p w14:paraId="0CEAA21E" w14:textId="79E3750C" w:rsidR="009749AE" w:rsidRPr="004D6AD8" w:rsidRDefault="009749AE">
            <w:pPr>
              <w:spacing w:after="160" w:line="259" w:lineRule="auto"/>
              <w:jc w:val="left"/>
              <w:rPr>
                <w:lang w:val="en-GB"/>
              </w:rPr>
            </w:pPr>
            <w:r w:rsidRPr="004D6AD8">
              <w:rPr>
                <w:lang w:val="en-GB"/>
              </w:rPr>
              <w:t xml:space="preserve">- </w:t>
            </w:r>
            <w:r w:rsidR="00BF7FF1" w:rsidRPr="004D6AD8">
              <w:rPr>
                <w:lang w:val="en-GB"/>
              </w:rPr>
              <w:t xml:space="preserve">Button, </w:t>
            </w:r>
            <w:proofErr w:type="spellStart"/>
            <w:r w:rsidR="00BF7FF1" w:rsidRPr="004D6AD8">
              <w:rPr>
                <w:lang w:val="en-GB"/>
              </w:rPr>
              <w:t>Image</w:t>
            </w:r>
            <w:r w:rsidR="004D6AD8" w:rsidRPr="004D6AD8">
              <w:rPr>
                <w:lang w:val="en-GB"/>
              </w:rPr>
              <w:t>View</w:t>
            </w:r>
            <w:proofErr w:type="spellEnd"/>
            <w:r w:rsidR="00BF7FF1" w:rsidRPr="004D6AD8">
              <w:rPr>
                <w:lang w:val="en-GB"/>
              </w:rPr>
              <w:t xml:space="preserve">, </w:t>
            </w:r>
            <w:proofErr w:type="spellStart"/>
            <w:r w:rsidR="00BF7FF1" w:rsidRPr="004D6AD8">
              <w:rPr>
                <w:lang w:val="en-GB"/>
              </w:rPr>
              <w:t>ToggleButton</w:t>
            </w:r>
            <w:proofErr w:type="spellEnd"/>
            <w:r w:rsidR="004D6AD8" w:rsidRPr="004D6AD8">
              <w:rPr>
                <w:lang w:val="en-GB"/>
              </w:rPr>
              <w:t xml:space="preserve">, </w:t>
            </w:r>
            <w:proofErr w:type="spellStart"/>
            <w:r w:rsidR="004D6AD8" w:rsidRPr="004D6AD8">
              <w:rPr>
                <w:lang w:val="en-GB"/>
              </w:rPr>
              <w:t>TextView</w:t>
            </w:r>
            <w:proofErr w:type="spellEnd"/>
            <w:r w:rsidR="004D6AD8" w:rsidRPr="004D6AD8">
              <w:rPr>
                <w:lang w:val="en-GB"/>
              </w:rPr>
              <w:t xml:space="preserve">, </w:t>
            </w:r>
            <w:proofErr w:type="spellStart"/>
            <w:r w:rsidR="004D6AD8" w:rsidRPr="004D6AD8">
              <w:rPr>
                <w:lang w:val="en-GB"/>
              </w:rPr>
              <w:t>EditText</w:t>
            </w:r>
            <w:proofErr w:type="spellEnd"/>
            <w:r w:rsidR="004D6AD8" w:rsidRPr="004D6AD8">
              <w:rPr>
                <w:lang w:val="en-GB"/>
              </w:rPr>
              <w:t>, Toast</w:t>
            </w:r>
          </w:p>
          <w:p w14:paraId="4A17CF11" w14:textId="4B6693C8" w:rsidR="00BF7FF1" w:rsidRDefault="00BF7FF1">
            <w:pPr>
              <w:spacing w:after="160" w:line="259" w:lineRule="auto"/>
              <w:jc w:val="left"/>
            </w:pPr>
            <w:r>
              <w:t>- bramki logiczne</w:t>
            </w:r>
          </w:p>
        </w:tc>
      </w:tr>
    </w:tbl>
    <w:p w14:paraId="697C2990" w14:textId="77777777" w:rsidR="00B80D36" w:rsidRDefault="00B80D36">
      <w:pPr>
        <w:spacing w:after="160" w:line="259" w:lineRule="auto"/>
        <w:jc w:val="left"/>
      </w:pPr>
    </w:p>
    <w:p w14:paraId="0CEF79BD" w14:textId="77777777" w:rsidR="00230274" w:rsidRDefault="00230274" w:rsidP="00230274">
      <w:pPr>
        <w:spacing w:after="160" w:line="259" w:lineRule="auto"/>
        <w:jc w:val="left"/>
      </w:pPr>
      <w:r>
        <w:t xml:space="preserve">Link do </w:t>
      </w:r>
      <w:proofErr w:type="spellStart"/>
      <w:r>
        <w:t>githuba</w:t>
      </w:r>
      <w:proofErr w:type="spellEnd"/>
      <w:r>
        <w:t>:</w:t>
      </w:r>
    </w:p>
    <w:p w14:paraId="5A1DF61D" w14:textId="77777777" w:rsidR="00230274" w:rsidRDefault="00230274" w:rsidP="00230274">
      <w:pPr>
        <w:spacing w:after="160" w:line="259" w:lineRule="auto"/>
        <w:jc w:val="left"/>
      </w:pPr>
    </w:p>
    <w:p w14:paraId="4A77A80D" w14:textId="77777777" w:rsidR="00230274" w:rsidRDefault="00230274" w:rsidP="00230274">
      <w:pPr>
        <w:spacing w:after="160" w:line="259" w:lineRule="auto"/>
        <w:jc w:val="left"/>
      </w:pPr>
    </w:p>
    <w:p w14:paraId="6B76DBAD" w14:textId="77777777" w:rsidR="00230274" w:rsidRDefault="00230274" w:rsidP="00230274">
      <w:pPr>
        <w:spacing w:after="160" w:line="259" w:lineRule="auto"/>
        <w:jc w:val="left"/>
      </w:pPr>
      <w:r>
        <w:t xml:space="preserve">Kluczowe fragmenty kodów (zrzuty): </w:t>
      </w:r>
    </w:p>
    <w:p w14:paraId="49D67DB3" w14:textId="5E60D24C" w:rsidR="00230274" w:rsidRDefault="005B70F8" w:rsidP="005B70F8">
      <w:pPr>
        <w:pStyle w:val="Akapitzlist"/>
        <w:numPr>
          <w:ilvl w:val="0"/>
          <w:numId w:val="7"/>
        </w:numPr>
        <w:spacing w:after="160" w:line="259" w:lineRule="auto"/>
        <w:jc w:val="left"/>
        <w:rPr>
          <w:noProof/>
        </w:rPr>
      </w:pPr>
      <w:r w:rsidRPr="005B70F8">
        <w:lastRenderedPageBreak/>
        <w:drawing>
          <wp:inline distT="0" distB="0" distL="0" distR="0" wp14:anchorId="27A76CF7" wp14:editId="5A328634">
            <wp:extent cx="5760720" cy="288290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0F8">
        <w:rPr>
          <w:noProof/>
        </w:rPr>
        <w:lastRenderedPageBreak/>
        <w:drawing>
          <wp:inline distT="0" distB="0" distL="0" distR="0" wp14:anchorId="410CE46B" wp14:editId="26A3A0E8">
            <wp:extent cx="4944165" cy="8030696"/>
            <wp:effectExtent l="0" t="0" r="8890" b="889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1B11" w14:textId="77777777" w:rsidR="00E602B9" w:rsidRDefault="00E602B9" w:rsidP="00E602B9">
      <w:pPr>
        <w:pStyle w:val="Akapitzlist"/>
        <w:numPr>
          <w:ilvl w:val="0"/>
          <w:numId w:val="7"/>
        </w:numPr>
        <w:spacing w:after="160" w:line="259" w:lineRule="auto"/>
        <w:jc w:val="left"/>
      </w:pPr>
    </w:p>
    <w:p w14:paraId="10030198" w14:textId="2E9181A3" w:rsidR="005B70F8" w:rsidRDefault="00E602B9" w:rsidP="00E602B9">
      <w:pPr>
        <w:pStyle w:val="Akapitzlist"/>
        <w:spacing w:after="160" w:line="259" w:lineRule="auto"/>
        <w:jc w:val="left"/>
      </w:pPr>
      <w:bookmarkStart w:id="0" w:name="_GoBack"/>
      <w:bookmarkEnd w:id="0"/>
      <w:r w:rsidRPr="00E602B9">
        <w:lastRenderedPageBreak/>
        <w:drawing>
          <wp:inline distT="0" distB="0" distL="0" distR="0" wp14:anchorId="66A19DA5" wp14:editId="6129A446">
            <wp:extent cx="5332095" cy="8892540"/>
            <wp:effectExtent l="0" t="0" r="1905" b="381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6F5B" w14:textId="0041C137" w:rsidR="00E602B9" w:rsidRDefault="00E602B9" w:rsidP="00E602B9">
      <w:pPr>
        <w:spacing w:after="160" w:line="259" w:lineRule="auto"/>
        <w:ind w:left="360"/>
        <w:jc w:val="left"/>
      </w:pPr>
      <w:r w:rsidRPr="00E602B9">
        <w:lastRenderedPageBreak/>
        <w:drawing>
          <wp:inline distT="0" distB="0" distL="0" distR="0" wp14:anchorId="759E1E1D" wp14:editId="4BB4D863">
            <wp:extent cx="5760720" cy="5784215"/>
            <wp:effectExtent l="0" t="0" r="0" b="698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EBC4" w14:textId="77777777" w:rsidR="00E602B9" w:rsidRDefault="00E602B9" w:rsidP="00E602B9">
      <w:pPr>
        <w:spacing w:after="160" w:line="259" w:lineRule="auto"/>
        <w:jc w:val="left"/>
      </w:pPr>
    </w:p>
    <w:p w14:paraId="44A10DA0" w14:textId="77777777" w:rsidR="00230274" w:rsidRDefault="00230274" w:rsidP="00230274">
      <w:pPr>
        <w:spacing w:after="160" w:line="259" w:lineRule="auto"/>
        <w:jc w:val="left"/>
      </w:pPr>
    </w:p>
    <w:p w14:paraId="7194858B" w14:textId="77777777" w:rsidR="00230274" w:rsidRDefault="00230274" w:rsidP="00230274">
      <w:pPr>
        <w:spacing w:after="160" w:line="259" w:lineRule="auto"/>
        <w:jc w:val="left"/>
      </w:pPr>
    </w:p>
    <w:p w14:paraId="69D41E34" w14:textId="77777777" w:rsidR="00230274" w:rsidRDefault="00230274" w:rsidP="00230274">
      <w:pPr>
        <w:spacing w:after="160" w:line="259" w:lineRule="auto"/>
        <w:jc w:val="left"/>
      </w:pPr>
      <w:r>
        <w:t xml:space="preserve">Przykładowe zrzuty ekranu z aplikacji: </w:t>
      </w:r>
    </w:p>
    <w:p w14:paraId="44D82B13" w14:textId="0C434A62" w:rsidR="005B70F8" w:rsidRDefault="00AF77AA" w:rsidP="00230274">
      <w:pPr>
        <w:spacing w:after="160" w:line="259" w:lineRule="auto"/>
      </w:pPr>
      <w:r>
        <w:t>1</w:t>
      </w:r>
      <w:r w:rsidR="005B70F8">
        <w:t>.</w:t>
      </w:r>
    </w:p>
    <w:p w14:paraId="22A5DB44" w14:textId="23A22470" w:rsidR="0070209D" w:rsidRDefault="005B70F8" w:rsidP="005B70F8">
      <w:pPr>
        <w:spacing w:after="160" w:line="259" w:lineRule="auto"/>
      </w:pPr>
      <w:r w:rsidRPr="005B70F8">
        <w:lastRenderedPageBreak/>
        <w:drawing>
          <wp:inline distT="0" distB="0" distL="0" distR="0" wp14:anchorId="2B5F81AE" wp14:editId="09FEC987">
            <wp:extent cx="2810267" cy="5677692"/>
            <wp:effectExtent l="0" t="0" r="952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9ABB" w14:textId="2136D46B" w:rsidR="005B70F8" w:rsidRDefault="005B70F8" w:rsidP="005B70F8">
      <w:pPr>
        <w:spacing w:after="160" w:line="259" w:lineRule="auto"/>
        <w:rPr>
          <w:b/>
        </w:rPr>
      </w:pPr>
      <w:r w:rsidRPr="005B70F8">
        <w:rPr>
          <w:b/>
        </w:rPr>
        <w:lastRenderedPageBreak/>
        <w:drawing>
          <wp:inline distT="0" distB="0" distL="0" distR="0" wp14:anchorId="6C6A1F8D" wp14:editId="3E496866">
            <wp:extent cx="3562847" cy="7030431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CBA9" w14:textId="439169E6" w:rsidR="005B70F8" w:rsidRDefault="005B70F8" w:rsidP="005B70F8">
      <w:pPr>
        <w:spacing w:after="160" w:line="259" w:lineRule="auto"/>
        <w:rPr>
          <w:b/>
        </w:rPr>
      </w:pPr>
      <w:r w:rsidRPr="005B70F8">
        <w:rPr>
          <w:b/>
        </w:rPr>
        <w:drawing>
          <wp:inline distT="0" distB="0" distL="0" distR="0" wp14:anchorId="13EABD55" wp14:editId="10DE8498">
            <wp:extent cx="5760720" cy="40576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7C9D" w14:textId="268F915C" w:rsidR="005B70F8" w:rsidRDefault="005B70F8" w:rsidP="005B70F8">
      <w:pPr>
        <w:spacing w:after="160" w:line="259" w:lineRule="auto"/>
      </w:pPr>
      <w:r>
        <w:t>2.</w:t>
      </w:r>
    </w:p>
    <w:p w14:paraId="6CC8374F" w14:textId="4B7025DA" w:rsidR="00E602B9" w:rsidRPr="005B70F8" w:rsidRDefault="00E602B9" w:rsidP="005B70F8">
      <w:pPr>
        <w:spacing w:after="160" w:line="259" w:lineRule="auto"/>
      </w:pPr>
    </w:p>
    <w:sectPr w:rsidR="00E602B9" w:rsidRPr="005B70F8" w:rsidSect="00BA553F">
      <w:headerReference w:type="default" r:id="rId19"/>
      <w:footerReference w:type="default" r:id="rId20"/>
      <w:headerReference w:type="first" r:id="rId2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B85BB" w14:textId="77777777" w:rsidR="0035496D" w:rsidRDefault="0035496D" w:rsidP="00747E1E">
      <w:pPr>
        <w:spacing w:line="240" w:lineRule="auto"/>
      </w:pPr>
      <w:r>
        <w:separator/>
      </w:r>
    </w:p>
  </w:endnote>
  <w:endnote w:type="continuationSeparator" w:id="0">
    <w:p w14:paraId="1BE7458C" w14:textId="77777777" w:rsidR="0035496D" w:rsidRDefault="0035496D" w:rsidP="00747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Univers Condensed">
    <w:altName w:val="Univers Condensed"/>
    <w:charset w:val="00"/>
    <w:family w:val="swiss"/>
    <w:pitch w:val="variable"/>
    <w:sig w:usb0="80000287" w:usb1="00000000" w:usb2="00000000" w:usb3="00000000" w:csb0="0000000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0571A" w14:textId="77777777" w:rsidR="00B80D36" w:rsidRDefault="003F0BE2">
    <w:pPr>
      <w:pStyle w:val="Stopka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328E7E" wp14:editId="00917DAD">
          <wp:simplePos x="0" y="0"/>
          <wp:positionH relativeFrom="margin">
            <wp:align>right</wp:align>
          </wp:positionH>
          <wp:positionV relativeFrom="paragraph">
            <wp:posOffset>-142505</wp:posOffset>
          </wp:positionV>
          <wp:extent cx="709295" cy="619125"/>
          <wp:effectExtent l="0" t="0" r="0" b="9525"/>
          <wp:wrapSquare wrapText="bothSides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70929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88EF9BC" wp14:editId="500FA1B9">
          <wp:simplePos x="0" y="0"/>
          <wp:positionH relativeFrom="margin">
            <wp:align>left</wp:align>
          </wp:positionH>
          <wp:positionV relativeFrom="paragraph">
            <wp:posOffset>-103918</wp:posOffset>
          </wp:positionV>
          <wp:extent cx="1173480" cy="573405"/>
          <wp:effectExtent l="0" t="0" r="0" b="0"/>
          <wp:wrapSquare wrapText="bothSides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33" b="26694"/>
                  <a:stretch/>
                </pic:blipFill>
                <pic:spPr bwMode="auto">
                  <a:xfrm>
                    <a:off x="0" y="0"/>
                    <a:ext cx="1173480" cy="573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sdt>
      <w:sdtPr>
        <w:id w:val="1477102597"/>
        <w:docPartObj>
          <w:docPartGallery w:val="Page Numbers (Bottom of Page)"/>
          <w:docPartUnique/>
        </w:docPartObj>
      </w:sdtPr>
      <w:sdtEndPr/>
      <w:sdtContent>
        <w:r w:rsidR="00B80D36">
          <w:fldChar w:fldCharType="begin"/>
        </w:r>
        <w:r w:rsidR="00B80D36">
          <w:instrText>PAGE   \* MERGEFORMAT</w:instrText>
        </w:r>
        <w:r w:rsidR="00B80D36">
          <w:fldChar w:fldCharType="separate"/>
        </w:r>
        <w:r w:rsidR="00B80D36">
          <w:t>2</w:t>
        </w:r>
        <w:r w:rsidR="00B80D36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75839" w14:textId="77777777" w:rsidR="0035496D" w:rsidRDefault="0035496D" w:rsidP="00747E1E">
      <w:pPr>
        <w:spacing w:line="240" w:lineRule="auto"/>
      </w:pPr>
      <w:r>
        <w:separator/>
      </w:r>
    </w:p>
  </w:footnote>
  <w:footnote w:type="continuationSeparator" w:id="0">
    <w:p w14:paraId="3CE34D1C" w14:textId="77777777" w:rsidR="0035496D" w:rsidRDefault="0035496D" w:rsidP="00747E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37DB4" w14:textId="77777777" w:rsidR="00747E1E" w:rsidRPr="00EA40B4" w:rsidRDefault="00B80D36">
    <w:pPr>
      <w:pStyle w:val="Nagwek"/>
      <w:rPr>
        <w:iCs/>
        <w:sz w:val="16"/>
        <w:szCs w:val="16"/>
      </w:rPr>
    </w:pPr>
    <w:r w:rsidRPr="00EA40B4">
      <w:rPr>
        <w:iCs/>
        <w:sz w:val="16"/>
        <w:szCs w:val="16"/>
      </w:rPr>
      <w:t>Android</w:t>
    </w:r>
    <w:r w:rsidR="002C7281" w:rsidRPr="00EA40B4">
      <w:rPr>
        <w:iCs/>
        <w:sz w:val="16"/>
        <w:szCs w:val="16"/>
      </w:rPr>
      <w:t xml:space="preserve"> 2022/2023                                                                                                                                                        </w:t>
    </w:r>
    <w:r w:rsidR="00EA40B4" w:rsidRPr="00EA40B4">
      <w:rPr>
        <w:iCs/>
        <w:sz w:val="16"/>
        <w:szCs w:val="16"/>
      </w:rPr>
      <w:t xml:space="preserve">             </w:t>
    </w:r>
    <w:r w:rsidR="002C7281" w:rsidRPr="00EA40B4">
      <w:rPr>
        <w:iCs/>
        <w:sz w:val="16"/>
        <w:szCs w:val="16"/>
      </w:rPr>
      <w:t xml:space="preserve">            © TFT </w:t>
    </w:r>
    <w:proofErr w:type="spellStart"/>
    <w:r w:rsidR="002C7281" w:rsidRPr="00EA40B4">
      <w:rPr>
        <w:iCs/>
        <w:sz w:val="16"/>
        <w:szCs w:val="16"/>
      </w:rPr>
      <w:t>WEFiM</w:t>
    </w:r>
    <w:proofErr w:type="spellEnd"/>
    <w:r w:rsidR="002C7281" w:rsidRPr="00EA40B4">
      <w:rPr>
        <w:iCs/>
        <w:sz w:val="16"/>
        <w:szCs w:val="16"/>
      </w:rPr>
      <w:t> 2022-2023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82FCB" w14:textId="77777777" w:rsidR="00B80D36" w:rsidRPr="00EA40B4" w:rsidRDefault="00747E1E">
    <w:pPr>
      <w:pStyle w:val="Nagwek"/>
      <w:rPr>
        <w:sz w:val="18"/>
        <w:szCs w:val="18"/>
      </w:rPr>
    </w:pPr>
    <w:r w:rsidRPr="00EA40B4">
      <w:rPr>
        <w:sz w:val="18"/>
        <w:szCs w:val="18"/>
      </w:rPr>
      <w:t xml:space="preserve">dr hab. inż. Michał Mazur, prof. </w:t>
    </w:r>
    <w:r w:rsidR="00B80D36" w:rsidRPr="00EA40B4">
      <w:rPr>
        <w:sz w:val="18"/>
        <w:szCs w:val="18"/>
      </w:rPr>
      <w:t>u</w:t>
    </w:r>
    <w:r w:rsidRPr="00EA40B4">
      <w:rPr>
        <w:sz w:val="18"/>
        <w:szCs w:val="18"/>
      </w:rPr>
      <w:t>czelni</w:t>
    </w:r>
  </w:p>
  <w:p w14:paraId="17BE657A" w14:textId="77777777" w:rsidR="00EA40B4" w:rsidRPr="00EA40B4" w:rsidRDefault="00747E1E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Laura Jasińska</w:t>
    </w:r>
  </w:p>
  <w:p w14:paraId="7E47ADEB" w14:textId="77777777" w:rsidR="00747E1E" w:rsidRPr="00EA40B4" w:rsidRDefault="00B80D36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Milena Kiliszkiewicz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46360"/>
    <w:multiLevelType w:val="hybridMultilevel"/>
    <w:tmpl w:val="276CB5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0531B"/>
    <w:multiLevelType w:val="hybridMultilevel"/>
    <w:tmpl w:val="9744B8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7591E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57237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C4DF7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33C40"/>
    <w:multiLevelType w:val="hybridMultilevel"/>
    <w:tmpl w:val="4348B662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70635C5D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KxNDWyNDOyNDU1tTBW0lEKTi0uzszPAykwrgUAY+r6iiwAAAA="/>
  </w:docVars>
  <w:rsids>
    <w:rsidRoot w:val="001E1E5C"/>
    <w:rsid w:val="00010709"/>
    <w:rsid w:val="00052769"/>
    <w:rsid w:val="00063993"/>
    <w:rsid w:val="00075AC0"/>
    <w:rsid w:val="00083D74"/>
    <w:rsid w:val="000E00C9"/>
    <w:rsid w:val="001044F2"/>
    <w:rsid w:val="00133DA5"/>
    <w:rsid w:val="00147034"/>
    <w:rsid w:val="001D620E"/>
    <w:rsid w:val="001E1E5C"/>
    <w:rsid w:val="002030B6"/>
    <w:rsid w:val="00205234"/>
    <w:rsid w:val="00230274"/>
    <w:rsid w:val="00230753"/>
    <w:rsid w:val="00234F68"/>
    <w:rsid w:val="00256329"/>
    <w:rsid w:val="00265E1D"/>
    <w:rsid w:val="00275329"/>
    <w:rsid w:val="002C6670"/>
    <w:rsid w:val="002C7281"/>
    <w:rsid w:val="002D584D"/>
    <w:rsid w:val="0030484D"/>
    <w:rsid w:val="00304F6D"/>
    <w:rsid w:val="003148FA"/>
    <w:rsid w:val="0035260F"/>
    <w:rsid w:val="00354859"/>
    <w:rsid w:val="0035496D"/>
    <w:rsid w:val="00366465"/>
    <w:rsid w:val="0038769D"/>
    <w:rsid w:val="003F0BE2"/>
    <w:rsid w:val="00456A4C"/>
    <w:rsid w:val="004C0415"/>
    <w:rsid w:val="004D4331"/>
    <w:rsid w:val="004D6AD8"/>
    <w:rsid w:val="004E5AEB"/>
    <w:rsid w:val="0056333A"/>
    <w:rsid w:val="005A5A8A"/>
    <w:rsid w:val="005B3997"/>
    <w:rsid w:val="005B4DC4"/>
    <w:rsid w:val="005B70F8"/>
    <w:rsid w:val="006C5897"/>
    <w:rsid w:val="0070209D"/>
    <w:rsid w:val="0071324F"/>
    <w:rsid w:val="00726AF9"/>
    <w:rsid w:val="00747E1E"/>
    <w:rsid w:val="00750785"/>
    <w:rsid w:val="008C24AF"/>
    <w:rsid w:val="009069C5"/>
    <w:rsid w:val="009749AE"/>
    <w:rsid w:val="00984269"/>
    <w:rsid w:val="009A4B9B"/>
    <w:rsid w:val="009B32DF"/>
    <w:rsid w:val="00A24BF4"/>
    <w:rsid w:val="00A70C0E"/>
    <w:rsid w:val="00AC45EB"/>
    <w:rsid w:val="00AF77AA"/>
    <w:rsid w:val="00B62E90"/>
    <w:rsid w:val="00B80D36"/>
    <w:rsid w:val="00BA553F"/>
    <w:rsid w:val="00BD13CA"/>
    <w:rsid w:val="00BF7FF1"/>
    <w:rsid w:val="00C822AD"/>
    <w:rsid w:val="00C83F49"/>
    <w:rsid w:val="00C9646D"/>
    <w:rsid w:val="00CD6229"/>
    <w:rsid w:val="00CE7912"/>
    <w:rsid w:val="00D54767"/>
    <w:rsid w:val="00DA2189"/>
    <w:rsid w:val="00E23327"/>
    <w:rsid w:val="00E41AE0"/>
    <w:rsid w:val="00E602B9"/>
    <w:rsid w:val="00E70B9E"/>
    <w:rsid w:val="00E91A2C"/>
    <w:rsid w:val="00E9296A"/>
    <w:rsid w:val="00EA40B4"/>
    <w:rsid w:val="00EB3F82"/>
    <w:rsid w:val="00EF261C"/>
    <w:rsid w:val="00F539E7"/>
    <w:rsid w:val="00F6461D"/>
    <w:rsid w:val="00F76807"/>
    <w:rsid w:val="00FD62FD"/>
    <w:rsid w:val="00FF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60E443"/>
  <w15:chartTrackingRefBased/>
  <w15:docId w15:val="{07BCD9D8-5D04-422A-91B9-1BBD7D49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B80D36"/>
    <w:pPr>
      <w:spacing w:after="0" w:line="360" w:lineRule="auto"/>
      <w:jc w:val="both"/>
    </w:pPr>
    <w:rPr>
      <w:rFonts w:ascii="Univers Condensed" w:hAnsi="Univers Condensed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80D36"/>
    <w:pPr>
      <w:keepNext/>
      <w:keepLines/>
      <w:spacing w:before="240"/>
      <w:jc w:val="center"/>
      <w:outlineLvl w:val="0"/>
    </w:pPr>
    <w:rPr>
      <w:rFonts w:ascii="Bahnschrift" w:eastAsiaTheme="majorEastAsia" w:hAnsi="Bahnschrift" w:cstheme="majorBidi"/>
      <w:b/>
      <w:color w:val="3DDC84"/>
      <w:sz w:val="40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80D36"/>
    <w:pPr>
      <w:keepNext/>
      <w:keepLines/>
      <w:spacing w:before="40"/>
      <w:outlineLvl w:val="1"/>
    </w:pPr>
    <w:rPr>
      <w:rFonts w:ascii="Bahnschrift" w:eastAsiaTheme="majorEastAsia" w:hAnsi="Bahnschrift" w:cstheme="majorBidi"/>
      <w:color w:val="3DDC84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80D36"/>
    <w:pPr>
      <w:keepNext/>
      <w:keepLines/>
      <w:spacing w:before="40"/>
      <w:outlineLvl w:val="2"/>
    </w:pPr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0D36"/>
    <w:pPr>
      <w:keepNext/>
      <w:keepLines/>
      <w:spacing w:before="40"/>
      <w:outlineLvl w:val="3"/>
    </w:pPr>
    <w:rPr>
      <w:rFonts w:ascii="Bahnschrift" w:eastAsiaTheme="majorEastAsia" w:hAnsi="Bahnschrift" w:cstheme="majorBidi"/>
      <w:i/>
      <w:iCs/>
      <w:color w:val="3DDC8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47E1E"/>
  </w:style>
  <w:style w:type="paragraph" w:styleId="Stopka">
    <w:name w:val="footer"/>
    <w:basedOn w:val="Normalny"/>
    <w:link w:val="Stopka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47E1E"/>
  </w:style>
  <w:style w:type="table" w:styleId="Tabela-Siatka">
    <w:name w:val="Table Grid"/>
    <w:basedOn w:val="Standardowy"/>
    <w:uiPriority w:val="59"/>
    <w:rsid w:val="00747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B80D36"/>
    <w:rPr>
      <w:rFonts w:ascii="Bahnschrift" w:eastAsiaTheme="majorEastAsia" w:hAnsi="Bahnschrift" w:cstheme="majorBidi"/>
      <w:b/>
      <w:color w:val="3DDC84"/>
      <w:sz w:val="40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80D36"/>
    <w:rPr>
      <w:rFonts w:ascii="Bahnschrift" w:eastAsiaTheme="majorEastAsia" w:hAnsi="Bahnschrift" w:cstheme="majorBidi"/>
      <w:color w:val="3DDC84"/>
      <w:sz w:val="32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80D36"/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B80D36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0D36"/>
    <w:rPr>
      <w:rFonts w:ascii="Univers Condensed" w:eastAsiaTheme="majorEastAsia" w:hAnsi="Univers Condensed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0D36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B80D36"/>
    <w:rPr>
      <w:rFonts w:ascii="Univers Condensed" w:eastAsiaTheme="minorEastAsia" w:hAnsi="Univers Condensed"/>
      <w:color w:val="5A5A5A" w:themeColor="text1" w:themeTint="A5"/>
      <w:spacing w:val="15"/>
    </w:rPr>
  </w:style>
  <w:style w:type="character" w:styleId="Wyrnienieintensywne">
    <w:name w:val="Intense Emphasis"/>
    <w:basedOn w:val="Domylnaczcionkaakapitu"/>
    <w:uiPriority w:val="21"/>
    <w:qFormat/>
    <w:rsid w:val="00B80D36"/>
    <w:rPr>
      <w:i/>
      <w:iCs/>
      <w:color w:val="3DDC84"/>
    </w:rPr>
  </w:style>
  <w:style w:type="paragraph" w:styleId="Bezodstpw">
    <w:name w:val="No Spacing"/>
    <w:uiPriority w:val="1"/>
    <w:qFormat/>
    <w:rsid w:val="00B80D36"/>
    <w:pPr>
      <w:spacing w:after="0" w:line="240" w:lineRule="auto"/>
      <w:jc w:val="both"/>
    </w:pPr>
    <w:rPr>
      <w:rFonts w:ascii="Univers Condensed" w:hAnsi="Univers Condensed" w:cs="Times New Roman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0D36"/>
    <w:rPr>
      <w:rFonts w:ascii="Bahnschrift" w:eastAsiaTheme="majorEastAsia" w:hAnsi="Bahnschrift" w:cstheme="majorBidi"/>
      <w:i/>
      <w:iCs/>
      <w:color w:val="3DDC84"/>
    </w:rPr>
  </w:style>
  <w:style w:type="character" w:styleId="Wyrnieniedelikatne">
    <w:name w:val="Subtle Emphasis"/>
    <w:basedOn w:val="Domylnaczcionkaakapitu"/>
    <w:uiPriority w:val="19"/>
    <w:qFormat/>
    <w:rsid w:val="00B80D36"/>
    <w:rPr>
      <w:rFonts w:ascii="Univers Condensed" w:hAnsi="Univers Condensed"/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sid w:val="00B80D36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7281"/>
    <w:pPr>
      <w:framePr w:wrap="around" w:vAnchor="text" w:hAnchor="text" w:y="1"/>
      <w:pBdr>
        <w:top w:val="single" w:sz="4" w:space="1" w:color="3DDC84"/>
        <w:bottom w:val="single" w:sz="4" w:space="1" w:color="3DDC84"/>
      </w:pBdr>
      <w:spacing w:before="360" w:after="360"/>
      <w:ind w:left="864" w:right="864"/>
      <w:jc w:val="center"/>
    </w:pPr>
    <w:rPr>
      <w:i/>
      <w:iCs/>
      <w:color w:val="3DDC8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7281"/>
    <w:rPr>
      <w:rFonts w:ascii="Univers Condensed" w:hAnsi="Univers Condensed" w:cs="Times New Roman"/>
      <w:i/>
      <w:iCs/>
      <w:color w:val="3DDC84"/>
    </w:rPr>
  </w:style>
  <w:style w:type="character" w:styleId="Odwoanieintensywne">
    <w:name w:val="Intense Reference"/>
    <w:basedOn w:val="Domylnaczcionkaakapitu"/>
    <w:uiPriority w:val="32"/>
    <w:qFormat/>
    <w:rsid w:val="002C7281"/>
    <w:rPr>
      <w:b/>
      <w:bCs/>
      <w:smallCaps/>
      <w:color w:val="3DDC84"/>
      <w:spacing w:val="5"/>
    </w:rPr>
  </w:style>
  <w:style w:type="paragraph" w:styleId="Akapitzlist">
    <w:name w:val="List Paragraph"/>
    <w:basedOn w:val="Normalny"/>
    <w:uiPriority w:val="34"/>
    <w:qFormat/>
    <w:rsid w:val="001E1E5C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91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91A2C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sid w:val="00F539E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539E7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9296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9296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9296A"/>
    <w:rPr>
      <w:rFonts w:ascii="Univers Condensed" w:hAnsi="Univers Condensed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9296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9296A"/>
    <w:rPr>
      <w:rFonts w:ascii="Univers Condensed" w:hAnsi="Univers Condensed" w:cs="Times New Roman"/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768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6807"/>
    <w:rPr>
      <w:rFonts w:ascii="Segoe UI" w:hAnsi="Segoe UI" w:cs="Segoe UI"/>
      <w:sz w:val="18"/>
      <w:szCs w:val="18"/>
    </w:rPr>
  </w:style>
  <w:style w:type="paragraph" w:styleId="Legenda">
    <w:name w:val="caption"/>
    <w:basedOn w:val="Normalny"/>
    <w:next w:val="Normalny"/>
    <w:uiPriority w:val="35"/>
    <w:unhideWhenUsed/>
    <w:qFormat/>
    <w:rsid w:val="009B32DF"/>
    <w:pPr>
      <w:spacing w:after="200" w:line="240" w:lineRule="auto"/>
      <w:ind w:firstLine="709"/>
    </w:pPr>
    <w:rPr>
      <w:rFonts w:ascii="Times New Roman" w:hAnsi="Times New Roman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8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Laboratoria%20Android\Szablon_instrukcje_android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8385-E0FC-40F5-9D76-BDA531F74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Szablon_instrukcje_android.dotx</Template>
  <TotalTime>98</TotalTime>
  <Pages>7</Pages>
  <Words>66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Sebastian Grot (278022)</cp:lastModifiedBy>
  <cp:revision>4</cp:revision>
  <dcterms:created xsi:type="dcterms:W3CDTF">2025-02-17T08:06:00Z</dcterms:created>
  <dcterms:modified xsi:type="dcterms:W3CDTF">2026-05-07T10:57:00Z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eae6a818ca12196a1b24d4a42fb15a638d6009ff0a6b5a282dbd4e2265eebf77</vt:lpwstr>
  </property>
</Properties>
</file>